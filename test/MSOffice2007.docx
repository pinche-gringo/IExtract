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27F" w:rsidRDefault="0055527F">
      <w:r>
        <w:t>Test</w:t>
      </w:r>
    </w:p>
    <w:sectPr w:rsidR="0055527F" w:rsidSect="0055527F">
      <w:pgSz w:w="11906" w:h="16838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0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50B35"/>
    <w:rsid w:val="00350B35"/>
    <w:rsid w:val="0055527F"/>
    <w:rsid w:val="00591F94"/>
    <w:rsid w:val="00857E32"/>
    <w:rsid w:val="00D74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jc w:val="both"/>
    </w:pPr>
    <w:rPr>
      <w:rFonts w:ascii="Arial" w:hAnsi="Arial"/>
      <w:sz w:val="20"/>
      <w:szCs w:val="20"/>
      <w:lang w:val="de-DE" w:eastAsia="de-AT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1</Words>
  <Characters>4</Characters>
  <Application>Microsoft Office Outlook</Application>
  <DocSecurity>0</DocSecurity>
  <Lines>0</Lines>
  <Paragraphs>0</Paragraphs>
  <ScaleCrop>false</ScaleCrop>
  <Manager>Manager</Manager>
  <Company>Kapsch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Markus Schwab</dc:creator>
  <cp:keywords>Stichwörter</cp:keywords>
  <dc:description>Kommentar</dc:description>
  <cp:lastModifiedBy>Markus Schwab</cp:lastModifiedBy>
  <cp:revision>2</cp:revision>
  <dcterms:created xsi:type="dcterms:W3CDTF">2008-06-25T10:58:00Z</dcterms:created>
  <dcterms:modified xsi:type="dcterms:W3CDTF">2008-06-25T11:01:00Z</dcterms:modified>
  <cp:category>Kategorie</cp:category>
</cp:coreProperties>
</file>